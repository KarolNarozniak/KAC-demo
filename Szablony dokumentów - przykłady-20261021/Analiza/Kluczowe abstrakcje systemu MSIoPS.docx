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1FB5D3" w14:textId="77777777" w:rsidR="00FB2BC0" w:rsidRDefault="00847A17">
      <w:commentRangeStart w:id="0"/>
      <w:r>
        <w:t>Przedstawienie problemu dla systemu:</w:t>
      </w:r>
      <w:commentRangeEnd w:id="0"/>
      <w:r w:rsidR="00AD6DF5">
        <w:rPr>
          <w:rStyle w:val="Odwoaniedokomentarza"/>
        </w:rPr>
        <w:commentReference w:id="0"/>
      </w:r>
    </w:p>
    <w:p w14:paraId="2E8F53A5" w14:textId="1C6935ED" w:rsidR="00847A17" w:rsidRDefault="00847A17">
      <w:r>
        <w:t>Metropolitalny system informowania o projektach studenckich realizowanych w WAT</w:t>
      </w:r>
      <w:r w:rsidR="008852BA">
        <w:t>.</w:t>
      </w:r>
    </w:p>
    <w:p w14:paraId="44877A3C" w14:textId="77777777" w:rsidR="008852BA" w:rsidRDefault="008852BA"/>
    <w:p w14:paraId="3486D920" w14:textId="77777777" w:rsidR="008852BA" w:rsidRDefault="008852BA" w:rsidP="008852BA">
      <w:pPr>
        <w:rPr>
          <w:rFonts w:ascii="Cambria" w:hAnsi="Cambria" w:cs="MS Shell Dlg 2"/>
          <w:color w:val="000000"/>
          <w:sz w:val="24"/>
          <w:szCs w:val="24"/>
        </w:rPr>
      </w:pPr>
      <w:r w:rsidRPr="00251C92">
        <w:rPr>
          <w:rFonts w:ascii="Cambria" w:hAnsi="Cambria" w:cs="MS Shell Dlg 2"/>
          <w:color w:val="000000"/>
          <w:sz w:val="24"/>
          <w:szCs w:val="24"/>
        </w:rPr>
        <w:t>Obecnie informacja o projektach jest słabo rozpowszechniana w wyniku czego nabycie wytworzonego produktu jest mocno ograniczona, gdyż mało organizacji/klientów wie o istnieniu narzędzia mogącego znaleźć zastosowanie w ich firmach. Ograniczone informowanie nie pozwala także na wzięcie udziału w projekcie wykwalifikowanych osób. Brak takich informacji niesie ze sobą ryzyko, że rezultaty projektu będą słabej jakości. Jeśli będziemy ignorować ten problem koszty poniesione podczas realizacji projektu będą rosły, a nawet mogą przynosić straty.</w:t>
      </w:r>
      <w:r>
        <w:rPr>
          <w:rFonts w:ascii="Cambria" w:hAnsi="Cambria" w:cs="MS Shell Dlg 2"/>
          <w:color w:val="000000"/>
          <w:sz w:val="24"/>
          <w:szCs w:val="24"/>
        </w:rPr>
        <w:t xml:space="preserve"> </w:t>
      </w:r>
    </w:p>
    <w:p w14:paraId="34446CE7" w14:textId="77777777" w:rsidR="008852BA" w:rsidRDefault="008852BA" w:rsidP="008852BA">
      <w:pP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>Brakuje informacji o wykonywanych przez studentów projektach, a także zapotrzebowania na nie ze strony biznesowej. Potrzebny jest system umożliwiający komunikację pomiędzy zamawiającymi a projektantami systemów (grupami projektowymi).</w:t>
      </w:r>
    </w:p>
    <w:p w14:paraId="4012B050" w14:textId="77777777" w:rsidR="008852BA" w:rsidRDefault="008852BA" w:rsidP="008852BA">
      <w:pPr>
        <w:rPr>
          <w:rFonts w:ascii="Cambria" w:hAnsi="Cambria" w:cs="MS Shell Dlg 2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 xml:space="preserve">Studenci powinni mieć możliwość obserwacji bieżących projektów oraz zdolność zgłaszania chęci do ich realizacji. </w:t>
      </w:r>
    </w:p>
    <w:p w14:paraId="2802B119" w14:textId="77777777" w:rsidR="008852BA" w:rsidRPr="0063793B" w:rsidRDefault="008852BA" w:rsidP="008852BA">
      <w:pPr>
        <w:rPr>
          <w:rFonts w:cs="Calibri"/>
          <w:color w:val="000000"/>
          <w:sz w:val="24"/>
          <w:szCs w:val="24"/>
        </w:rPr>
      </w:pPr>
      <w:r>
        <w:rPr>
          <w:rFonts w:ascii="Cambria" w:hAnsi="Cambria" w:cs="MS Shell Dlg 2"/>
          <w:color w:val="000000"/>
          <w:sz w:val="24"/>
          <w:szCs w:val="24"/>
        </w:rPr>
        <w:t xml:space="preserve">Obecnie dostępne dla środowiska akademickiego produkty nie zapewniają odpowiedniego wspomagania związanego z </w:t>
      </w:r>
      <w:r w:rsidRPr="0063793B">
        <w:rPr>
          <w:rFonts w:cs="Calibri"/>
          <w:color w:val="000000"/>
          <w:sz w:val="24"/>
          <w:szCs w:val="24"/>
        </w:rPr>
        <w:t xml:space="preserve">informowaniem o projektach. Studenci nie mają dostępu do narzędzia, które umożliwiło by im komunikację </w:t>
      </w:r>
      <w:r w:rsidRPr="0063793B">
        <w:rPr>
          <w:rFonts w:cs="Calibri"/>
          <w:sz w:val="24"/>
          <w:szCs w:val="24"/>
        </w:rPr>
        <w:t>z innymi wydziałami  w zakresie realizacji interdyscyplinarnych przedsięwzięć.</w:t>
      </w:r>
      <w:r w:rsidRPr="0063793B">
        <w:rPr>
          <w:rFonts w:cs="Calibri"/>
          <w:color w:val="000000"/>
          <w:sz w:val="24"/>
          <w:szCs w:val="24"/>
        </w:rPr>
        <w:t xml:space="preserve"> </w:t>
      </w:r>
    </w:p>
    <w:p w14:paraId="0A50E33A" w14:textId="77777777" w:rsidR="008852BA" w:rsidRPr="0063793B" w:rsidRDefault="008852BA" w:rsidP="008852BA">
      <w:pPr>
        <w:rPr>
          <w:rFonts w:cs="Calibri"/>
          <w:color w:val="000000"/>
          <w:sz w:val="24"/>
          <w:szCs w:val="24"/>
        </w:rPr>
      </w:pPr>
      <w:r w:rsidRPr="0063793B">
        <w:rPr>
          <w:rFonts w:cs="Calibri"/>
          <w:color w:val="000000"/>
          <w:sz w:val="24"/>
          <w:szCs w:val="24"/>
        </w:rPr>
        <w:t>Studenci nie mają również możliwości zgłaszania własnych pomysłów na projekty.</w:t>
      </w:r>
    </w:p>
    <w:p w14:paraId="5C29E510" w14:textId="77777777" w:rsidR="008852BA" w:rsidRPr="0063793B" w:rsidRDefault="008852BA" w:rsidP="008852BA">
      <w:pPr>
        <w:rPr>
          <w:rFonts w:cs="Calibri"/>
          <w:color w:val="000000"/>
          <w:sz w:val="24"/>
          <w:szCs w:val="24"/>
        </w:rPr>
      </w:pPr>
      <w:r w:rsidRPr="0063793B">
        <w:rPr>
          <w:rFonts w:cs="Calibri"/>
          <w:color w:val="000000"/>
          <w:sz w:val="24"/>
          <w:szCs w:val="24"/>
        </w:rPr>
        <w:t xml:space="preserve">Brakuje systemu  w którym były by gromadzone informacje na temat dotychczasowych dokonań studentów w ramach tworzonych na uczelni projektów.  </w:t>
      </w:r>
    </w:p>
    <w:p w14:paraId="2ED9DA4A" w14:textId="77777777" w:rsidR="008852BA" w:rsidRDefault="008852BA"/>
    <w:sectPr w:rsidR="008852BA" w:rsidSect="00FB2BC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25:00Z" w:initials="a">
    <w:p w14:paraId="6421EA38" w14:textId="72B95DFE" w:rsidR="00AD6DF5" w:rsidRDefault="00AD6DF5">
      <w:pPr>
        <w:pStyle w:val="Tekstkomentarza"/>
      </w:pPr>
      <w:r>
        <w:rPr>
          <w:rStyle w:val="Odwoaniedokomentarza"/>
        </w:rPr>
        <w:annotationRef/>
      </w:r>
      <w:r>
        <w:t>Brak dokumentu kluczowe abstrakcje</w:t>
      </w:r>
      <w:bookmarkStart w:id="1" w:name="_GoBack"/>
      <w:bookmarkEnd w:id="1"/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Shell Dlg 2">
    <w:panose1 w:val="020B0604030504040204"/>
    <w:charset w:val="EE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17"/>
    <w:rsid w:val="00847A17"/>
    <w:rsid w:val="008852BA"/>
    <w:rsid w:val="00AD6DF5"/>
    <w:rsid w:val="00FB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8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AD6DF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D6DF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D6DF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6DF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D6DF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D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D6D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AD6DF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D6DF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D6DF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6DF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D6DF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D6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D6D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itawat.sharepoint.com/sites/team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094875743D6D4B9BDC4A0F78FA89C9" ma:contentTypeVersion="0" ma:contentTypeDescription="Utwórz nowy dokument." ma:contentTypeScope="" ma:versionID="e5b62adb0d15341842b793cead421d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97F0B-7F5C-4E36-A637-BD40A8490A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D524DB-655D-4563-9F2C-E2A50EB6F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4F8131-DEDF-4762-BE7A-1451CFF9317D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3</TotalTime>
  <Pages>1</Pages>
  <Words>218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</dc:creator>
  <cp:lastModifiedBy>as</cp:lastModifiedBy>
  <cp:revision>3</cp:revision>
  <dcterms:created xsi:type="dcterms:W3CDTF">2012-11-13T18:09:00Z</dcterms:created>
  <dcterms:modified xsi:type="dcterms:W3CDTF">2013-01-28T23:25:00Z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0x010100FB094875743D6D4B9BDC4A0F78FA89C9</vt:lpwstr>
  </property>
</Properties>
</file>