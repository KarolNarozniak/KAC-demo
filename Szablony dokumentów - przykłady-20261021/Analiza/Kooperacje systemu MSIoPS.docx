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B2BC0" w:rsidRDefault="00847A17">
      <w:r>
        <w:t>Przedstawienie problemu dla systemu:</w:t>
      </w:r>
    </w:p>
    <w:p w:rsidR="00847A17" w:rsidRDefault="00847A17">
      <w:r>
        <w:t>Metropolitalny system informowania o projektach studenckich realizowanych w WAT</w:t>
      </w:r>
      <w:bookmarkStart w:id="0" w:name="_GoBack"/>
      <w:bookmarkEnd w:id="0"/>
    </w:p>
    <w:sectPr w:rsidR="00847A17" w:rsidSect="00FB2BC0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EE"/>
    <w:family w:val="swiss"/>
    <w:pitch w:val="variable"/>
    <w:sig w:usb0="E10002FF" w:usb1="4000ACFF" w:usb2="00000009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EE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attachedTemplate r:id="rId1"/>
  <w:defaultTabStop w:val="709"/>
  <w:hyphenationZone w:val="420"/>
  <w:characterSpacingControl w:val="doNotCompress"/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47A17"/>
    <w:rsid w:val="00847A17"/>
    <w:rsid w:val="00FB2B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918AC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pl-PL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pl-PL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microsoft.com/office/2007/relationships/stylesWithEffects" Target="stylesWithEffect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https://itawat.sharepoint.com/sites/team/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FB094875743D6D4B9BDC4A0F78FA89C9" ma:contentTypeVersion="0" ma:contentTypeDescription="Utwórz nowy dokument." ma:contentTypeScope="" ma:versionID="e5b62adb0d15341842b793cead421d2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2a4808c853e9eb948d4d7c462f60bb1c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A058F41-6469-471C-8A5D-4E227D404D87}"/>
</file>

<file path=customXml/itemProps2.xml><?xml version="1.0" encoding="utf-8"?>
<ds:datastoreItem xmlns:ds="http://schemas.openxmlformats.org/officeDocument/2006/customXml" ds:itemID="{E8D524DB-655D-4563-9F2C-E2A50EB6FFC3}"/>
</file>

<file path=customXml/itemProps3.xml><?xml version="1.0" encoding="utf-8"?>
<ds:datastoreItem xmlns:ds="http://schemas.openxmlformats.org/officeDocument/2006/customXml" ds:itemID="{0D4F8131-DEDF-4762-BE7A-1451CFF9317D}"/>
</file>

<file path=docProps/app.xml><?xml version="1.0" encoding="utf-8"?>
<Properties xmlns="http://schemas.openxmlformats.org/officeDocument/2006/extended-properties" xmlns:vt="http://schemas.openxmlformats.org/officeDocument/2006/docPropsVTypes">
  <Template>template</Template>
  <TotalTime>2</TotalTime>
  <Pages>1</Pages>
  <Words>16</Words>
  <Characters>101</Characters>
  <Application>Microsoft Office Word</Application>
  <DocSecurity>0</DocSecurity>
  <Lines>1</Lines>
  <Paragraphs>1</Paragraphs>
  <ScaleCrop>false</ScaleCrop>
  <Company/>
  <LinksUpToDate>false</LinksUpToDate>
  <CharactersWithSpaces>116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as</dc:creator>
  <cp:lastModifiedBy>as</cp:lastModifiedBy>
  <cp:revision>1</cp:revision>
  <dcterms:created xsi:type="dcterms:W3CDTF">2012-11-13T18:09:00Z</dcterms:created>
  <dcterms:modified xsi:type="dcterms:W3CDTF">2012-11-13T18:11:00Z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0x010100FB094875743D6D4B9BDC4A0F78FA89C9</vt:lpwstr>
  </property>
</Properties>
</file>