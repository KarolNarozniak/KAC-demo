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B4A6B1" w14:textId="77777777" w:rsidR="00FB2BC0" w:rsidRDefault="00C54BDF" w:rsidP="5A3036DD">
      <w:r>
        <w:t xml:space="preserve">Wizja projektu </w:t>
      </w:r>
      <w:proofErr w:type="spellStart"/>
      <w:r>
        <w:t>MPSIoPS</w:t>
      </w:r>
      <w:proofErr w:type="spellEnd"/>
    </w:p>
    <w:p w14:paraId="44CC9425" w14:textId="7829B296" w:rsidR="0A606B46" w:rsidRDefault="0A606B46" w:rsidP="5A3036DD"/>
    <w:p w14:paraId="768AE789" w14:textId="6E70A4F1" w:rsidR="0A606B46" w:rsidRDefault="0A606B46" w:rsidP="5A3036DD">
      <w:r w:rsidRPr="0A606B46">
        <w:rPr>
          <w:sz w:val="28"/>
          <w:szCs w:val="28"/>
        </w:rPr>
        <w:t>Wizja:  Chcemy, aby projekty realizowane w ramach studiów były  widoczne dla potencjalnych klientów, którzy mogliby użytkow</w:t>
      </w:r>
      <w:bookmarkStart w:id="0" w:name="_GoBack"/>
      <w:bookmarkEnd w:id="0"/>
      <w:r w:rsidRPr="0A606B46">
        <w:rPr>
          <w:sz w:val="28"/>
          <w:szCs w:val="28"/>
        </w:rPr>
        <w:t xml:space="preserve">ać wytworzony  produkt. Informacje o realizowanych projektach muszą być ogólnie  dostępne także dla wszystkich studentów i prowadzących mogących aktywnie  uczestniczyć w jego realizacji.  </w:t>
      </w:r>
    </w:p>
    <w:p w14:paraId="14A365E1" w14:textId="59652CDD" w:rsidR="0A606B46" w:rsidRDefault="0A606B46" w:rsidP="5A3036DD">
      <w:r w:rsidRPr="0A606B46">
        <w:rPr>
          <w:sz w:val="28"/>
          <w:szCs w:val="28"/>
        </w:rPr>
        <w:t xml:space="preserve">Metodyka:   </w:t>
      </w:r>
      <w:commentRangeStart w:id="1"/>
      <w:r w:rsidRPr="0A606B46">
        <w:rPr>
          <w:sz w:val="28"/>
          <w:szCs w:val="28"/>
        </w:rPr>
        <w:t>Będziemy używać iteracyjnej techniki SCRUM</w:t>
      </w:r>
      <w:commentRangeEnd w:id="1"/>
      <w:r w:rsidR="008A09EF">
        <w:rPr>
          <w:rStyle w:val="Odwoaniedokomentarza"/>
        </w:rPr>
        <w:commentReference w:id="1"/>
      </w:r>
      <w:r w:rsidRPr="0A606B46">
        <w:rPr>
          <w:sz w:val="28"/>
          <w:szCs w:val="28"/>
        </w:rPr>
        <w:t xml:space="preserve">, aby nasze procesy  wytwarzania oprogramowania były skuteczne i sukcesywnie realizowane. </w:t>
      </w:r>
    </w:p>
    <w:p w14:paraId="595609DE" w14:textId="4570C337" w:rsidR="0A606B46" w:rsidRDefault="0A606B46" w:rsidP="5A3036DD"/>
    <w:sectPr w:rsidR="0A606B46" w:rsidSect="00FB2BC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as" w:date="2013-01-29T00:00:00Z" w:initials="a">
    <w:p w14:paraId="1714E6B3" w14:textId="77777777" w:rsidR="008A09EF" w:rsidRDefault="008A09EF">
      <w:pPr>
        <w:pStyle w:val="Tekstkomentarza"/>
      </w:pPr>
      <w:r>
        <w:rPr>
          <w:rStyle w:val="Odwoaniedokomentarza"/>
        </w:rPr>
        <w:annotationRef/>
      </w:r>
      <w:r>
        <w:t>Jedynie w zakresie zarządzania projektem.</w:t>
      </w:r>
    </w:p>
    <w:p w14:paraId="19ABD03F" w14:textId="1474C991" w:rsidR="008A09EF" w:rsidRDefault="008A09EF">
      <w:pPr>
        <w:pStyle w:val="Tekstkomentarza"/>
      </w:pPr>
      <w:r>
        <w:t>W zakresie wytwarzania będzie to: TDD.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09"/>
  <w:hyphenationZone w:val="4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BDF"/>
    <w:rsid w:val="008A09EF"/>
    <w:rsid w:val="00C54BDF"/>
    <w:rsid w:val="00FB2BC0"/>
    <w:rsid w:val="0A606B46"/>
    <w:rsid w:val="5A30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38A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8A09E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A09E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A09E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A09E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A09E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A0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A09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8A09E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A09E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A09E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A09E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A09E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A0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A09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itawat.sharepoint.com/sites/team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ord" ma:contentTypeID="0x010100823A7E4220AFC4498B965B2307B4F37A004F7335F6BD011545B78C716E517FE31A" ma:contentTypeVersion="1" ma:contentTypeDescription="Utwórz nowy dokument." ma:contentTypeScope="" ma:versionID="44f986e3b063dca562c2d54dcc811a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C8A8A-EE34-4C7F-91C4-3F229E76DF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4F8131-DEDF-4762-BE7A-1451CFF9317D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E8D524DB-655D-4563-9F2C-E2A50EB6FF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B64589-1653-40E3-BFE1-683041655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</TotalTime>
  <Pages>1</Pages>
  <Words>69</Words>
  <Characters>414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</dc:creator>
  <cp:lastModifiedBy>as</cp:lastModifiedBy>
  <cp:revision>4</cp:revision>
  <dcterms:created xsi:type="dcterms:W3CDTF">2013-01-28T22:58:00Z</dcterms:created>
  <dcterms:modified xsi:type="dcterms:W3CDTF">2013-01-28T23:00:00Z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0x010100823A7E4220AFC4498B965B2307B4F37A004F7335F6BD011545B78C716E517FE31A</vt:lpwstr>
  </property>
</Properties>
</file>