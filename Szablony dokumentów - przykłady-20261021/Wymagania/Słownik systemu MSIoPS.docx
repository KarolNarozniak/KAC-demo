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DE5EC2" w14:textId="7AF9F733" w:rsidR="59CBB17A" w:rsidRDefault="59CBB17A" w:rsidP="6567EE97"/>
    <w:p w14:paraId="7945204A" w14:textId="4638B5CC" w:rsidR="59CBB17A" w:rsidRDefault="59CBB17A" w:rsidP="6567EE97">
      <w:commentRangeStart w:id="0"/>
      <w:r w:rsidRPr="6D153302">
        <w:t xml:space="preserve">Definicja pojęć słownikowych </w:t>
      </w:r>
      <w:r w:rsidR="00D828CC">
        <w:t>:</w:t>
      </w:r>
      <w:commentRangeEnd w:id="0"/>
      <w:r w:rsidR="00812203">
        <w:rPr>
          <w:rStyle w:val="Odwoaniedokomentarza"/>
        </w:rPr>
        <w:commentReference w:id="0"/>
      </w:r>
    </w:p>
    <w:p w14:paraId="72B69FC3" w14:textId="2E66B17E" w:rsidR="59CBB17A" w:rsidRDefault="59CBB17A" w:rsidP="6567EE97"/>
    <w:p w14:paraId="0ED175F8" w14:textId="67910135" w:rsidR="59CBB17A" w:rsidRDefault="59CBB17A" w:rsidP="6567EE97">
      <w:commentRangeStart w:id="2"/>
      <w:r w:rsidRPr="6D153302">
        <w:t>&lt;System&gt; ::= &lt;</w:t>
      </w:r>
      <w:proofErr w:type="spellStart"/>
      <w:r w:rsidRPr="6D153302">
        <w:t>zbiórTematów</w:t>
      </w:r>
      <w:proofErr w:type="spellEnd"/>
      <w:r w:rsidRPr="6D153302">
        <w:t>&gt; + &lt;</w:t>
      </w:r>
      <w:proofErr w:type="spellStart"/>
      <w:r w:rsidRPr="6D153302">
        <w:t>zbiórStudentów</w:t>
      </w:r>
      <w:proofErr w:type="spellEnd"/>
      <w:r w:rsidRPr="6D153302">
        <w:t>&gt; + &lt;</w:t>
      </w:r>
      <w:proofErr w:type="spellStart"/>
      <w:r w:rsidRPr="6D153302">
        <w:t>zbiórWykładowców</w:t>
      </w:r>
      <w:proofErr w:type="spellEnd"/>
      <w:r w:rsidRPr="6D153302">
        <w:t xml:space="preserve"> &gt;</w:t>
      </w:r>
      <w:commentRangeEnd w:id="2"/>
      <w:r w:rsidR="00870CA5">
        <w:rPr>
          <w:rStyle w:val="Odwoaniedokomentarza"/>
        </w:rPr>
        <w:commentReference w:id="2"/>
      </w:r>
    </w:p>
    <w:p w14:paraId="30A935EB" w14:textId="19F12F8C" w:rsidR="59CBB17A" w:rsidRDefault="59CBB17A" w:rsidP="6567EE97">
      <w:r w:rsidRPr="59CBB17A">
        <w:t>&lt;Projekt&gt; ::= &lt;</w:t>
      </w:r>
      <w:proofErr w:type="spellStart"/>
      <w:r w:rsidRPr="59CBB17A">
        <w:t>IDtematu</w:t>
      </w:r>
      <w:proofErr w:type="spellEnd"/>
      <w:r w:rsidRPr="59CBB17A">
        <w:t>&gt;+&lt;</w:t>
      </w:r>
      <w:proofErr w:type="spellStart"/>
      <w:r w:rsidRPr="59CBB17A">
        <w:t>GrupaProjektowa</w:t>
      </w:r>
      <w:proofErr w:type="spellEnd"/>
      <w:r w:rsidRPr="59CBB17A">
        <w:t>&gt;</w:t>
      </w:r>
    </w:p>
    <w:p w14:paraId="32DE8AFF" w14:textId="08555FBB" w:rsidR="59CBB17A" w:rsidRDefault="59CBB17A" w:rsidP="6567EE97">
      <w:r w:rsidRPr="59CBB17A">
        <w:t>&lt;Użytkownik&gt; ::= &lt;student&gt;|&lt;zamawiający&gt;| &lt;wykładowca&gt;</w:t>
      </w:r>
    </w:p>
    <w:p w14:paraId="5E53BE4D" w14:textId="49500C84" w:rsidR="59CBB17A" w:rsidRDefault="59CBB17A" w:rsidP="6567EE97">
      <w:r w:rsidRPr="59CBB17A">
        <w:t>&lt;Funkcja&gt; ::= &lt;</w:t>
      </w:r>
      <w:proofErr w:type="spellStart"/>
      <w:r w:rsidRPr="59CBB17A">
        <w:t>nazwaFunkcji</w:t>
      </w:r>
      <w:proofErr w:type="spellEnd"/>
      <w:r w:rsidRPr="59CBB17A">
        <w:t>&gt; + &lt;student&gt;| &lt;wykładowca&gt;</w:t>
      </w:r>
    </w:p>
    <w:p w14:paraId="3B9AC1BB" w14:textId="5D1BD8C6" w:rsidR="59CBB17A" w:rsidRDefault="59CBB17A" w:rsidP="6567EE97">
      <w:r w:rsidRPr="59CBB17A">
        <w:t>&lt;Zadanie&gt; ::= &lt;</w:t>
      </w:r>
      <w:proofErr w:type="spellStart"/>
      <w:r w:rsidRPr="59CBB17A">
        <w:t>nazwaZadania</w:t>
      </w:r>
      <w:proofErr w:type="spellEnd"/>
      <w:r w:rsidRPr="59CBB17A">
        <w:t>&gt; + &lt;</w:t>
      </w:r>
      <w:proofErr w:type="spellStart"/>
      <w:r w:rsidRPr="59CBB17A">
        <w:t>OsobaRealizująca</w:t>
      </w:r>
      <w:proofErr w:type="spellEnd"/>
      <w:r w:rsidRPr="59CBB17A">
        <w:t>&gt;</w:t>
      </w:r>
    </w:p>
    <w:p w14:paraId="37C52968" w14:textId="02053C7C" w:rsidR="59CBB17A" w:rsidRDefault="59CBB17A" w:rsidP="6567EE97">
      <w:r w:rsidRPr="59CBB17A">
        <w:t xml:space="preserve">&lt;Grupa projektowa&gt; ::= </w:t>
      </w:r>
      <w:commentRangeStart w:id="3"/>
      <w:r w:rsidRPr="59CBB17A">
        <w:t>&lt;</w:t>
      </w:r>
      <w:proofErr w:type="spellStart"/>
      <w:r w:rsidRPr="59CBB17A">
        <w:t>OsobaRealizujaca</w:t>
      </w:r>
      <w:proofErr w:type="spellEnd"/>
      <w:r w:rsidRPr="59CBB17A">
        <w:t xml:space="preserve">&gt; </w:t>
      </w:r>
      <w:commentRangeEnd w:id="3"/>
      <w:r w:rsidR="00870CA5">
        <w:rPr>
          <w:rStyle w:val="Odwoaniedokomentarza"/>
        </w:rPr>
        <w:commentReference w:id="3"/>
      </w:r>
      <w:r w:rsidRPr="59CBB17A">
        <w:t>+ &lt;</w:t>
      </w:r>
      <w:proofErr w:type="spellStart"/>
      <w:r w:rsidRPr="59CBB17A">
        <w:t>opiekunProjektu</w:t>
      </w:r>
      <w:proofErr w:type="spellEnd"/>
      <w:r w:rsidRPr="59CBB17A">
        <w:t xml:space="preserve"> &gt;</w:t>
      </w:r>
    </w:p>
    <w:p w14:paraId="34C2B6F9" w14:textId="20871323" w:rsidR="59CBB17A" w:rsidRDefault="59CBB17A" w:rsidP="6567EE97">
      <w:r w:rsidRPr="59CBB17A">
        <w:t>&lt;Konto studenta&gt; ::= &lt;</w:t>
      </w:r>
      <w:proofErr w:type="spellStart"/>
      <w:r w:rsidRPr="59CBB17A">
        <w:t>IDUżytkownika</w:t>
      </w:r>
      <w:proofErr w:type="spellEnd"/>
      <w:r w:rsidRPr="59CBB17A">
        <w:t>&gt; + &lt;</w:t>
      </w:r>
      <w:proofErr w:type="spellStart"/>
      <w:r w:rsidRPr="59CBB17A">
        <w:t>daneStudenta</w:t>
      </w:r>
      <w:proofErr w:type="spellEnd"/>
      <w:r w:rsidRPr="59CBB17A">
        <w:t>&gt;</w:t>
      </w:r>
    </w:p>
    <w:p w14:paraId="45211BE6" w14:textId="670BDAC7" w:rsidR="59CBB17A" w:rsidRDefault="59CBB17A" w:rsidP="6567EE97">
      <w:r w:rsidRPr="59CBB17A">
        <w:t>&lt;Artefakt projektowy&gt; ::= &lt;</w:t>
      </w:r>
      <w:proofErr w:type="spellStart"/>
      <w:r w:rsidRPr="59CBB17A">
        <w:t>plikArtefaktu</w:t>
      </w:r>
      <w:proofErr w:type="spellEnd"/>
      <w:r w:rsidRPr="59CBB17A">
        <w:t>&gt;  + &lt;</w:t>
      </w:r>
      <w:proofErr w:type="spellStart"/>
      <w:r w:rsidRPr="59CBB17A">
        <w:t>komentarzArtefaktu</w:t>
      </w:r>
      <w:proofErr w:type="spellEnd"/>
      <w:r w:rsidRPr="59CBB17A">
        <w:t>&gt;</w:t>
      </w:r>
    </w:p>
    <w:p w14:paraId="47FB5606" w14:textId="308F8D24" w:rsidR="59CBB17A" w:rsidRDefault="59CBB17A" w:rsidP="6567EE97">
      <w:r w:rsidRPr="59CBB17A">
        <w:t>&lt;Uczestnik projektu&gt; ::= &lt;</w:t>
      </w:r>
      <w:proofErr w:type="spellStart"/>
      <w:r w:rsidRPr="59CBB17A">
        <w:t>IDUżytkownika</w:t>
      </w:r>
      <w:proofErr w:type="spellEnd"/>
      <w:r w:rsidRPr="59CBB17A">
        <w:t xml:space="preserve"> &gt;</w:t>
      </w:r>
    </w:p>
    <w:p w14:paraId="25A14290" w14:textId="1024ED8A" w:rsidR="59CBB17A" w:rsidRDefault="59CBB17A" w:rsidP="6567EE97">
      <w:r w:rsidRPr="59CBB17A">
        <w:t>&lt;teczka projektu&gt; ::= &lt;</w:t>
      </w:r>
      <w:proofErr w:type="spellStart"/>
      <w:r w:rsidRPr="59CBB17A">
        <w:t>Artefakty</w:t>
      </w:r>
      <w:r w:rsidR="00E222BF">
        <w:t>Projektowe</w:t>
      </w:r>
      <w:proofErr w:type="spellEnd"/>
      <w:r w:rsidRPr="59CBB17A">
        <w:t>&gt; + &lt;dokumentacja&gt; + &lt;</w:t>
      </w:r>
      <w:proofErr w:type="spellStart"/>
      <w:r w:rsidRPr="59CBB17A">
        <w:t>GrupaProjektu</w:t>
      </w:r>
      <w:proofErr w:type="spellEnd"/>
      <w:r w:rsidRPr="59CBB17A">
        <w:t>&gt;</w:t>
      </w:r>
    </w:p>
    <w:p w14:paraId="6C7934CE" w14:textId="063EEBA1" w:rsidR="59CBB17A" w:rsidRDefault="59CBB17A" w:rsidP="6567EE97">
      <w:r w:rsidRPr="59CBB17A">
        <w:t>&lt;Artefakt&gt; ::= &lt;</w:t>
      </w:r>
      <w:proofErr w:type="spellStart"/>
      <w:r w:rsidRPr="59CBB17A">
        <w:t>wynikPracy</w:t>
      </w:r>
      <w:proofErr w:type="spellEnd"/>
      <w:r w:rsidRPr="59CBB17A">
        <w:t>&gt; +</w:t>
      </w:r>
      <w:r w:rsidR="00E222BF">
        <w:t>&lt;</w:t>
      </w:r>
      <w:proofErr w:type="spellStart"/>
      <w:r w:rsidR="00E222BF">
        <w:t>GrupaProjektowa</w:t>
      </w:r>
      <w:proofErr w:type="spellEnd"/>
      <w:r w:rsidRPr="59CBB17A">
        <w:t>&gt;</w:t>
      </w:r>
    </w:p>
    <w:p w14:paraId="7F40F91E" w14:textId="05E11AD1" w:rsidR="59CBB17A" w:rsidRDefault="59CBB17A" w:rsidP="6567EE97">
      <w:r w:rsidRPr="59CBB17A">
        <w:t>&lt;Lista Projektów&gt; ::= &lt;</w:t>
      </w:r>
      <w:proofErr w:type="spellStart"/>
      <w:r w:rsidR="00E222BF">
        <w:t>IDProjektu</w:t>
      </w:r>
      <w:proofErr w:type="spellEnd"/>
      <w:r w:rsidR="00E222BF">
        <w:t>&gt; + &lt;</w:t>
      </w:r>
      <w:proofErr w:type="spellStart"/>
      <w:r w:rsidR="00E222BF">
        <w:t>IDProjektu</w:t>
      </w:r>
      <w:proofErr w:type="spellEnd"/>
      <w:r w:rsidR="00E222BF">
        <w:t>&gt; +&lt;</w:t>
      </w:r>
      <w:proofErr w:type="spellStart"/>
      <w:r w:rsidR="00E222BF">
        <w:t>IDProjektu</w:t>
      </w:r>
      <w:proofErr w:type="spellEnd"/>
      <w:r w:rsidR="00E222BF">
        <w:t>&gt;</w:t>
      </w:r>
    </w:p>
    <w:p w14:paraId="56E0245E" w14:textId="3850CCDE" w:rsidR="59CBB17A" w:rsidRDefault="59CBB17A" w:rsidP="6567EE97"/>
    <w:p w14:paraId="114C0463" w14:textId="18CCB527" w:rsidR="59CBB17A" w:rsidRDefault="59CBB17A" w:rsidP="6567EE97">
      <w:r w:rsidRPr="59CBB17A">
        <w:t xml:space="preserve">Projekt - zamówiony, realizowany system, określony jest przez temat, posiada przypisaną grupę projektową </w:t>
      </w:r>
    </w:p>
    <w:p w14:paraId="4D6FF061" w14:textId="15C46C0E" w:rsidR="59CBB17A" w:rsidRDefault="59CBB17A" w:rsidP="6567EE97">
      <w:r w:rsidRPr="59CBB17A">
        <w:t xml:space="preserve">Użytkownik - osoba mająca dostęp do systemu, wyszczególnione są trzy główne typy użytkowników: student, zamawiający, wykładowca </w:t>
      </w:r>
    </w:p>
    <w:p w14:paraId="70A5425E" w14:textId="00A7DFD1" w:rsidR="59CBB17A" w:rsidRDefault="59CBB17A" w:rsidP="6567EE97">
      <w:r w:rsidRPr="59CBB17A">
        <w:t xml:space="preserve">Zadanie - przypisana do użytkownika czynność, którą musi wykonać w ramach realizacji projektu </w:t>
      </w:r>
    </w:p>
    <w:p w14:paraId="436D9693" w14:textId="59A938E4" w:rsidR="59CBB17A" w:rsidRDefault="59CBB17A" w:rsidP="6567EE97">
      <w:proofErr w:type="spellStart"/>
      <w:r w:rsidRPr="59CBB17A">
        <w:t>GrupaProjektowa</w:t>
      </w:r>
      <w:proofErr w:type="spellEnd"/>
      <w:r w:rsidRPr="59CBB17A">
        <w:t xml:space="preserve"> - grupa realizująca projekt, składa się  z listy wchodzących w jej skład studentów oraz opiekuna projektu </w:t>
      </w:r>
    </w:p>
    <w:p w14:paraId="013FCCD9" w14:textId="320DD7DF" w:rsidR="59CBB17A" w:rsidRDefault="59CBB17A" w:rsidP="6567EE97">
      <w:r w:rsidRPr="59CBB17A">
        <w:t xml:space="preserve">Konto studenta - konto umożliwiające studentowi dostęp do systemu, zawiera informacje o studencie, jego dane, identyfikator </w:t>
      </w:r>
    </w:p>
    <w:p w14:paraId="42274E17" w14:textId="72F18B9A" w:rsidR="59CBB17A" w:rsidRDefault="59CBB17A" w:rsidP="6567EE97">
      <w:r w:rsidRPr="59CBB17A">
        <w:t xml:space="preserve">Artefakt - wynik pracy zespołu projektowego  </w:t>
      </w:r>
    </w:p>
    <w:p w14:paraId="126EF5B4" w14:textId="2D4E7279" w:rsidR="59CBB17A" w:rsidRDefault="59CBB17A" w:rsidP="6567EE97">
      <w:r w:rsidRPr="59CBB17A">
        <w:t xml:space="preserve">Artefakt projektowy - zamieszczony wynik pracy wraz z komentarzem </w:t>
      </w:r>
    </w:p>
    <w:p w14:paraId="4C0E7CC5" w14:textId="007C619A" w:rsidR="59CBB17A" w:rsidRDefault="59CBB17A" w:rsidP="6567EE97">
      <w:r w:rsidRPr="59CBB17A">
        <w:t xml:space="preserve">Uczestnik projektu - użytkownik systemu, tworzący projekt </w:t>
      </w:r>
    </w:p>
    <w:p w14:paraId="025308F0" w14:textId="0D2AFFCA" w:rsidR="59CBB17A" w:rsidRDefault="59CBB17A" w:rsidP="6567EE97">
      <w:r w:rsidRPr="59CBB17A">
        <w:lastRenderedPageBreak/>
        <w:t xml:space="preserve">Teczka projektu - zbiór utworzonych artefaktów projektowych wraz z dokumentacja i przypisaną do nich grupą projektową </w:t>
      </w:r>
    </w:p>
    <w:p w14:paraId="24B339A6" w14:textId="7BBFB496" w:rsidR="59CBB17A" w:rsidRDefault="59CBB17A" w:rsidP="6567EE97">
      <w:r w:rsidRPr="59CBB17A">
        <w:t xml:space="preserve">Student - użytkownik systemu, który może uczestniczyć w tworzeniu projektów, posiada możliwość zgłaszania swojej kandydatury do grup projektowych oraz zgłaszania tematów projektów. </w:t>
      </w:r>
    </w:p>
    <w:p w14:paraId="4E3D8148" w14:textId="29B7BB93" w:rsidR="59CBB17A" w:rsidRDefault="59CBB17A" w:rsidP="6567EE97">
      <w:r w:rsidRPr="59CBB17A">
        <w:t xml:space="preserve">Zamawiający - użytkownik systemu, mogący zgłaszać zapotrzebowanie na projekty, posiada możliwość nadzorowania postępów pracy zamówionego projektu </w:t>
      </w:r>
    </w:p>
    <w:p w14:paraId="0B85A8EC" w14:textId="1FE0318E" w:rsidR="59CBB17A" w:rsidRDefault="59CBB17A" w:rsidP="6567EE97">
      <w:r w:rsidRPr="59CBB17A">
        <w:t xml:space="preserve">Wykładowca - użytkownik systemu pełniący rolę opiekuna projektu, może zgłaszać tematy projektów, wybierać skład grupy projektowej, nadzorować i oceniać postępy prac projektowych, bezpośrednio odpowiada za projekt przed zamawiającym </w:t>
      </w:r>
    </w:p>
    <w:p w14:paraId="652CDDD1" w14:textId="0EF5BABA" w:rsidR="59CBB17A" w:rsidRDefault="59CBB17A" w:rsidP="6567EE97">
      <w:r w:rsidRPr="59CBB17A">
        <w:t xml:space="preserve">Lista projektów - lista wszystkich dostępnych w systemie projektów </w:t>
      </w:r>
    </w:p>
    <w:p w14:paraId="64D17540" w14:textId="3934919C" w:rsidR="59CBB17A" w:rsidRDefault="59CBB17A" w:rsidP="6567EE97"/>
    <w:sectPr w:rsidR="59CBB17A" w:rsidSect="00FB2BC0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as" w:date="2013-01-29T19:20:00Z" w:initials="a">
    <w:p w14:paraId="3186123A" w14:textId="5C195180" w:rsidR="00812203" w:rsidRDefault="00812203">
      <w:pPr>
        <w:pStyle w:val="Tekstkomentarza"/>
      </w:pPr>
      <w:r>
        <w:rPr>
          <w:rStyle w:val="Odwoaniedokomentarza"/>
        </w:rPr>
        <w:annotationRef/>
      </w:r>
      <w:r>
        <w:t>W dalszym ciągu dokument bardzo słaby.</w:t>
      </w:r>
      <w:bookmarkStart w:id="1" w:name="_GoBack"/>
      <w:bookmarkEnd w:id="1"/>
    </w:p>
  </w:comment>
  <w:comment w:id="2" w:author="as" w:date="2013-01-29T00:10:00Z" w:initials="a">
    <w:p w14:paraId="4408830B" w14:textId="77777777" w:rsidR="00870CA5" w:rsidRDefault="00870CA5">
      <w:pPr>
        <w:pStyle w:val="Tekstkomentarza"/>
      </w:pPr>
      <w:r>
        <w:rPr>
          <w:rStyle w:val="Odwoaniedokomentarza"/>
        </w:rPr>
        <w:annotationRef/>
      </w:r>
      <w:r>
        <w:t xml:space="preserve">Te zbiory są ze sobą jakoś powiązane: </w:t>
      </w:r>
      <w:proofErr w:type="spellStart"/>
      <w:r>
        <w:t>tj</w:t>
      </w:r>
      <w:proofErr w:type="spellEnd"/>
      <w:r>
        <w:t xml:space="preserve"> jeden temat projektu jest realizowany przez grupę studentów i oceniany przez jednego wykładowcę.</w:t>
      </w:r>
    </w:p>
    <w:p w14:paraId="623BD822" w14:textId="03FF0075" w:rsidR="00870CA5" w:rsidRDefault="00870CA5">
      <w:pPr>
        <w:pStyle w:val="Tekstkomentarza"/>
      </w:pPr>
      <w:r>
        <w:t>Z tego modelu wynika coś innego.</w:t>
      </w:r>
    </w:p>
  </w:comment>
  <w:comment w:id="3" w:author="as" w:date="2013-01-29T00:12:00Z" w:initials="a">
    <w:p w14:paraId="68C301FC" w14:textId="1DA57CB0" w:rsidR="00870CA5" w:rsidRDefault="00870CA5">
      <w:pPr>
        <w:pStyle w:val="Tekstkomentarza"/>
      </w:pPr>
      <w:r>
        <w:rPr>
          <w:rStyle w:val="Odwoaniedokomentarza"/>
        </w:rPr>
        <w:annotationRef/>
      </w:r>
      <w:r>
        <w:t>Brak iteracji {}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attachedTemplate r:id="rId1"/>
  <w:defaultTabStop w:val="709"/>
  <w:hyphenationZone w:val="4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7A17"/>
    <w:rsid w:val="003D6212"/>
    <w:rsid w:val="007D1FE6"/>
    <w:rsid w:val="00812203"/>
    <w:rsid w:val="00847A17"/>
    <w:rsid w:val="00870CA5"/>
    <w:rsid w:val="00D828CC"/>
    <w:rsid w:val="00E222BF"/>
    <w:rsid w:val="00FB2BC0"/>
    <w:rsid w:val="044F9EA1"/>
    <w:rsid w:val="0BEF1509"/>
    <w:rsid w:val="10B09AE7"/>
    <w:rsid w:val="136819B4"/>
    <w:rsid w:val="1D97611F"/>
    <w:rsid w:val="22C12BFB"/>
    <w:rsid w:val="2D67D876"/>
    <w:rsid w:val="32A35379"/>
    <w:rsid w:val="33E55AAC"/>
    <w:rsid w:val="44977C0C"/>
    <w:rsid w:val="4C10F3BC"/>
    <w:rsid w:val="4FD5F1D1"/>
    <w:rsid w:val="523AE240"/>
    <w:rsid w:val="5386EB14"/>
    <w:rsid w:val="57E14A51"/>
    <w:rsid w:val="59CBB17A"/>
    <w:rsid w:val="5F44FFEC"/>
    <w:rsid w:val="626F126C"/>
    <w:rsid w:val="6567EE97"/>
    <w:rsid w:val="6D153302"/>
    <w:rsid w:val="70C36452"/>
    <w:rsid w:val="73FB0514"/>
    <w:rsid w:val="75E68C8C"/>
    <w:rsid w:val="7FFBE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18A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70CA5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870CA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870CA5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870CA5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870CA5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870C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70C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70CA5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870CA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870CA5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870CA5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870CA5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870C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70C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itawat.sharepoint.com/sites/team/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C5169E3AC2B04D8D1B269912511732" ma:contentTypeVersion="0" ma:contentTypeDescription="Utwórz nowy dokument." ma:contentTypeScope="" ma:versionID="05b005ecdf149780fa56040fbd06354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a4808c853e9eb948d4d7c462f60bb1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6513FE3-C929-4A5B-9979-FCDDBCFB0D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8D524DB-655D-4563-9F2C-E2A50EB6FF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4F8131-DEDF-4762-BE7A-1451CFF9317D}">
  <ds:schemaRefs>
    <ds:schemaRef ds:uri="http://purl.org/dc/elements/1.1/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25</TotalTime>
  <Pages>2</Pages>
  <Words>317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</dc:creator>
  <cp:lastModifiedBy>as</cp:lastModifiedBy>
  <cp:revision>31</cp:revision>
  <dcterms:created xsi:type="dcterms:W3CDTF">2013-01-21T17:03:00Z</dcterms:created>
  <dcterms:modified xsi:type="dcterms:W3CDTF">2013-01-29T18:20:00Z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0x01010012C5169E3AC2B04D8D1B269912511732</vt:lpwstr>
  </property>
</Properties>
</file>